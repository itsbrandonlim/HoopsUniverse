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39D32BD4" w:rsidR="000035F9" w:rsidRPr="00434074" w:rsidRDefault="00542033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 xml:space="preserve">[Assignment / 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46B0A8E3" w:rsidR="000035F9" w:rsidRDefault="000035F9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347C24">
              <w:rPr>
                <w:rFonts w:ascii="Arial Narrow" w:hAnsi="Arial Narrow" w:cs="Tahoma"/>
                <w:sz w:val="36"/>
              </w:rPr>
              <w:t>BO</w:t>
            </w:r>
            <w:r w:rsidR="007739EA">
              <w:rPr>
                <w:rFonts w:ascii="Arial Narrow" w:hAnsi="Arial Narrow" w:cs="Tahoma"/>
                <w:sz w:val="36"/>
              </w:rPr>
              <w:t>01&gt;</w:t>
            </w:r>
          </w:p>
          <w:p w14:paraId="36656A16" w14:textId="1C4002E8" w:rsidR="000035F9" w:rsidRPr="00876A58" w:rsidRDefault="000035F9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7739EA">
              <w:rPr>
                <w:rFonts w:ascii="Arial Narrow" w:hAnsi="Arial Narrow" w:cs="Tahoma"/>
                <w:sz w:val="36"/>
              </w:rPr>
              <w:t>Human and Computer Interaction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00D5661B" w:rsidR="000035F9" w:rsidRPr="00227331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[Even</w:t>
            </w:r>
            <w:r w:rsidR="007A461F">
              <w:rPr>
                <w:rFonts w:ascii="Arial" w:hAnsi="Arial" w:cs="Arial"/>
                <w:iCs/>
                <w:sz w:val="20"/>
                <w:szCs w:val="20"/>
              </w:rPr>
              <w:t>]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7739EA">
              <w:rPr>
                <w:rFonts w:ascii="Arial" w:hAnsi="Arial" w:cs="Arial"/>
                <w:iCs/>
                <w:sz w:val="20"/>
                <w:szCs w:val="20"/>
              </w:rPr>
              <w:t>2020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 w:rsidR="007739EA">
              <w:rPr>
                <w:rFonts w:ascii="Arial" w:hAnsi="Arial" w:cs="Arial"/>
                <w:iCs/>
                <w:sz w:val="20"/>
                <w:szCs w:val="20"/>
              </w:rPr>
              <w:t>2021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245430F0" w:rsidR="009F37DD" w:rsidRPr="00740F48" w:rsidRDefault="007739EA" w:rsidP="002F11B8">
      <w:pPr>
        <w:spacing w:line="360" w:lineRule="auto"/>
        <w:ind w:firstLine="360"/>
        <w:rPr>
          <w:sz w:val="28"/>
          <w:szCs w:val="28"/>
        </w:rPr>
      </w:pPr>
      <w:r>
        <w:t>HOOPS UNIVERSE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16555F22" w:rsidR="00740F48" w:rsidRDefault="007739EA" w:rsidP="002F11B8">
      <w:pPr>
        <w:spacing w:line="360" w:lineRule="auto"/>
        <w:ind w:firstLine="360"/>
        <w:rPr>
          <w:lang w:val="id-ID"/>
        </w:rPr>
      </w:pPr>
      <w:r w:rsidRPr="007739EA">
        <w:rPr>
          <w:lang w:val="id-ID"/>
        </w:rPr>
        <w:t xml:space="preserve">Hoops universe merupakan website yang menjual perlengkapan olahraga basket, seperti sepatu, jaket, jersey, </w:t>
      </w:r>
      <w:r w:rsidRPr="007739EA">
        <w:rPr>
          <w:i/>
          <w:iCs/>
          <w:lang w:val="id-ID"/>
        </w:rPr>
        <w:t>knee cap</w:t>
      </w:r>
      <w:r w:rsidRPr="007739EA">
        <w:rPr>
          <w:lang w:val="id-ID"/>
        </w:rPr>
        <w:t xml:space="preserve">, dan bola basket. Di dalam web ini tertera nama produk dan harganya. </w:t>
      </w:r>
    </w:p>
    <w:p w14:paraId="642F5DA9" w14:textId="77777777" w:rsidR="00AA49CE" w:rsidRPr="007739EA" w:rsidRDefault="00AA49CE" w:rsidP="00AA49CE">
      <w:pPr>
        <w:spacing w:line="360" w:lineRule="auto"/>
        <w:rPr>
          <w:lang w:val="id-ID"/>
        </w:rPr>
      </w:pPr>
    </w:p>
    <w:p w14:paraId="12AE8008" w14:textId="08291316" w:rsidR="009F37DD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2ACDDBAE" w14:textId="43B903DE" w:rsidR="00AA49CE" w:rsidRDefault="00AA49CE" w:rsidP="00AA49CE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Home page </w:t>
      </w:r>
    </w:p>
    <w:p w14:paraId="2BD63E8E" w14:textId="232F325E" w:rsidR="00AA49CE" w:rsidRDefault="000A42E8" w:rsidP="000A42E8">
      <w:pPr>
        <w:pStyle w:val="Style1"/>
        <w:spacing w:before="0"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gram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Header :</w:t>
      </w:r>
      <w:proofErr w:type="gram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Logo, Nama website, home, shoes, accessories, FAQ</w:t>
      </w:r>
    </w:p>
    <w:p w14:paraId="64AC0994" w14:textId="7ADFF97A" w:rsidR="000A42E8" w:rsidRDefault="000A42E8" w:rsidP="000A42E8">
      <w:pPr>
        <w:pStyle w:val="Style1"/>
        <w:spacing w:before="0"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Body  </w:t>
      </w:r>
      <w:proofErr w:type="gramStart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 :</w:t>
      </w:r>
      <w:proofErr w:type="gram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Perkenalan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website, New Arrival, Best Seller, dan categories</w:t>
      </w:r>
    </w:p>
    <w:p w14:paraId="7D72BE7E" w14:textId="27B1EBCF" w:rsidR="000A42E8" w:rsidRDefault="000A42E8" w:rsidP="000A42E8">
      <w:pPr>
        <w:pStyle w:val="Style1"/>
        <w:spacing w:before="0"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gram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Footer  :</w:t>
      </w:r>
      <w:proofErr w:type="gram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Logo Instagram dan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youtube</w:t>
      </w:r>
      <w:proofErr w:type="spellEnd"/>
    </w:p>
    <w:p w14:paraId="349FA63D" w14:textId="00AA83DB" w:rsidR="000A42E8" w:rsidRPr="000A42E8" w:rsidRDefault="000A42E8" w:rsidP="000A42E8">
      <w:pPr>
        <w:pStyle w:val="Style1"/>
        <w:spacing w:before="0"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9F1DD0D" wp14:editId="5B953A4F">
            <wp:simplePos x="0" y="0"/>
            <wp:positionH relativeFrom="column">
              <wp:posOffset>30480</wp:posOffset>
            </wp:positionH>
            <wp:positionV relativeFrom="paragraph">
              <wp:posOffset>11430</wp:posOffset>
            </wp:positionV>
            <wp:extent cx="6280785" cy="3533140"/>
            <wp:effectExtent l="0" t="0" r="571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1E21D" w14:textId="54D168B3" w:rsidR="00AA49CE" w:rsidRDefault="00AA49CE" w:rsidP="000A42E8">
      <w:pPr>
        <w:pStyle w:val="Style1"/>
        <w:spacing w:before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1C65362B" w14:textId="71DBC5F1" w:rsidR="00AA49CE" w:rsidRDefault="00AA49CE" w:rsidP="00AA49CE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1745A2D8" w14:textId="6584E859" w:rsidR="00AA49CE" w:rsidRDefault="00AA49CE" w:rsidP="00AA49CE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6D27ACB" w14:textId="43BD9D21" w:rsidR="00AA49CE" w:rsidRDefault="00AA49CE" w:rsidP="00AA49CE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5C41DD98" w14:textId="65DEEB8E" w:rsidR="00AA49CE" w:rsidRDefault="00AA49CE" w:rsidP="00AA49CE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3FF9089" w14:textId="6E58AB76" w:rsidR="00AA49CE" w:rsidRDefault="00AA49CE" w:rsidP="00AA49CE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5AB6C9F2" w14:textId="316E4153" w:rsidR="00AA49CE" w:rsidRDefault="00AA49CE" w:rsidP="00AA49CE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6DCCE305" w14:textId="0AA0C12E" w:rsidR="00AA49CE" w:rsidRDefault="000A42E8" w:rsidP="00AA49CE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EDAC3F8" wp14:editId="541FB14A">
            <wp:simplePos x="0" y="0"/>
            <wp:positionH relativeFrom="margin">
              <wp:align>right</wp:align>
            </wp:positionH>
            <wp:positionV relativeFrom="paragraph">
              <wp:posOffset>470535</wp:posOffset>
            </wp:positionV>
            <wp:extent cx="6280785" cy="343789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2D842C" w14:textId="06284868" w:rsidR="00AA49CE" w:rsidRDefault="000A42E8" w:rsidP="00AA49CE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526E84D0" wp14:editId="43569AA8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6280785" cy="3533140"/>
            <wp:effectExtent l="0" t="0" r="571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6EF4F" w14:textId="1E8C923C" w:rsidR="000A42E8" w:rsidRDefault="000A42E8" w:rsidP="00AA49CE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Product Page (Shoes) </w:t>
      </w:r>
    </w:p>
    <w:p w14:paraId="11D2BBA7" w14:textId="73DF9D30" w:rsidR="000A42E8" w:rsidRDefault="000A42E8" w:rsidP="00AA49CE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  <w:lang w:val="id-ID"/>
        </w:rPr>
      </w:pPr>
      <w:r>
        <w:rPr>
          <w:rFonts w:ascii="Times New Roman" w:hAnsi="Times New Roman" w:cs="Times New Roman"/>
          <w:b w:val="0"/>
          <w:bCs w:val="0"/>
          <w:noProof/>
          <w:sz w:val="28"/>
          <w:szCs w:val="28"/>
          <w:lang w:val="id-ID"/>
        </w:rPr>
        <w:drawing>
          <wp:anchor distT="0" distB="0" distL="114300" distR="114300" simplePos="0" relativeHeight="251661312" behindDoc="0" locked="0" layoutInCell="1" allowOverlap="1" wp14:anchorId="7A849170" wp14:editId="352E8004">
            <wp:simplePos x="0" y="0"/>
            <wp:positionH relativeFrom="margin">
              <wp:posOffset>-20955</wp:posOffset>
            </wp:positionH>
            <wp:positionV relativeFrom="paragraph">
              <wp:posOffset>466725</wp:posOffset>
            </wp:positionV>
            <wp:extent cx="6280785" cy="3533140"/>
            <wp:effectExtent l="0" t="0" r="571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42E8">
        <w:rPr>
          <w:rFonts w:ascii="Times New Roman" w:hAnsi="Times New Roman" w:cs="Times New Roman"/>
          <w:b w:val="0"/>
          <w:bCs w:val="0"/>
          <w:sz w:val="28"/>
          <w:szCs w:val="28"/>
          <w:lang w:val="id-ID"/>
        </w:rPr>
        <w:t>Berisi Sepatu – sepatu yang dijual dalam website ini</w:t>
      </w:r>
    </w:p>
    <w:p w14:paraId="3AFE230F" w14:textId="2A0DF0E7" w:rsidR="000A42E8" w:rsidRPr="000A42E8" w:rsidRDefault="000A42E8" w:rsidP="00AA49CE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  <w:lang w:val="id-ID"/>
        </w:rPr>
      </w:pPr>
    </w:p>
    <w:p w14:paraId="0D600B04" w14:textId="263F2BB0" w:rsidR="000A42E8" w:rsidRDefault="000A42E8" w:rsidP="00AA49CE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07BC5AB" wp14:editId="2374EEF8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6280785" cy="3533140"/>
            <wp:effectExtent l="0" t="0" r="571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65947" w14:textId="36F2C994" w:rsidR="000A42E8" w:rsidRDefault="009B7B77" w:rsidP="00AA49CE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Accessories page (jersey, jacket, hoodie, kneepad)</w:t>
      </w:r>
    </w:p>
    <w:p w14:paraId="412AA7EA" w14:textId="5955D4C9" w:rsidR="009B7B77" w:rsidRDefault="009B7B77" w:rsidP="00AA49CE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CD118F5" wp14:editId="593D7E0C">
            <wp:simplePos x="0" y="0"/>
            <wp:positionH relativeFrom="column">
              <wp:posOffset>228600</wp:posOffset>
            </wp:positionH>
            <wp:positionV relativeFrom="paragraph">
              <wp:posOffset>124460</wp:posOffset>
            </wp:positionV>
            <wp:extent cx="6280785" cy="3533140"/>
            <wp:effectExtent l="0" t="0" r="571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D0A69" w14:textId="44B60433" w:rsidR="000A42E8" w:rsidRDefault="009B7B77" w:rsidP="00AA49CE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27D852" wp14:editId="7940339E">
            <wp:extent cx="6280785" cy="353314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CC66" w14:textId="62CB0AF7" w:rsidR="000A42E8" w:rsidRDefault="000A42E8" w:rsidP="00AA49CE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10AFBB0" w14:textId="046F2EF2" w:rsidR="000A42E8" w:rsidRDefault="009B7B77" w:rsidP="00AA49CE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FAQ Page </w:t>
      </w:r>
    </w:p>
    <w:p w14:paraId="3868BA94" w14:textId="21D28CC5" w:rsidR="009B7B77" w:rsidRPr="009B7B77" w:rsidRDefault="009B7B77" w:rsidP="00AA49CE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9B7B77">
        <w:rPr>
          <w:rFonts w:ascii="Times New Roman" w:hAnsi="Times New Roman" w:cs="Times New Roman"/>
          <w:b w:val="0"/>
          <w:bCs w:val="0"/>
          <w:noProof/>
          <w:sz w:val="28"/>
          <w:szCs w:val="28"/>
          <w:lang w:val="id-ID"/>
        </w:rPr>
        <w:drawing>
          <wp:anchor distT="0" distB="0" distL="114300" distR="114300" simplePos="0" relativeHeight="251664384" behindDoc="0" locked="0" layoutInCell="1" allowOverlap="1" wp14:anchorId="6D0FFF2E" wp14:editId="076E9324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6280785" cy="3533140"/>
            <wp:effectExtent l="0" t="0" r="571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7B77">
        <w:rPr>
          <w:rFonts w:ascii="Times New Roman" w:hAnsi="Times New Roman" w:cs="Times New Roman"/>
          <w:b w:val="0"/>
          <w:bCs w:val="0"/>
          <w:sz w:val="28"/>
          <w:szCs w:val="28"/>
          <w:lang w:val="id-ID"/>
        </w:rPr>
        <w:t>Berisi pertanyaan yang sering diajukan user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FB92537" w14:textId="6776A6D5" w:rsidR="009B7B77" w:rsidRDefault="009B7B77" w:rsidP="00AA49CE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DFC3E63" w14:textId="35D774F3" w:rsidR="000A42E8" w:rsidRDefault="009B7B77" w:rsidP="00AA49CE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5481D31" wp14:editId="1770A63E">
            <wp:simplePos x="0" y="0"/>
            <wp:positionH relativeFrom="column">
              <wp:posOffset>-53340</wp:posOffset>
            </wp:positionH>
            <wp:positionV relativeFrom="paragraph">
              <wp:posOffset>0</wp:posOffset>
            </wp:positionV>
            <wp:extent cx="6280785" cy="3533140"/>
            <wp:effectExtent l="0" t="0" r="571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C0900" w14:textId="21185F04" w:rsidR="00B75A68" w:rsidRDefault="00B75A68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 Page</w:t>
      </w:r>
    </w:p>
    <w:p w14:paraId="77D07AD3" w14:textId="37257145" w:rsidR="00B75A68" w:rsidRDefault="00B75A68" w:rsidP="00B75A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Halaman </w:t>
      </w:r>
      <w:proofErr w:type="spellStart"/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>ini</w:t>
      </w:r>
      <w:proofErr w:type="spellEnd"/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>berisi</w:t>
      </w:r>
      <w:proofErr w:type="spellEnd"/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>tampilan</w:t>
      </w:r>
      <w:proofErr w:type="spellEnd"/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>saat</w:t>
      </w:r>
      <w:proofErr w:type="spellEnd"/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>ingin</w:t>
      </w:r>
      <w:proofErr w:type="spellEnd"/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>membeli</w:t>
      </w:r>
      <w:proofErr w:type="spellEnd"/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>sepatu</w:t>
      </w:r>
      <w:proofErr w:type="spellEnd"/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 User </w:t>
      </w:r>
      <w:proofErr w:type="spellStart"/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>harus</w:t>
      </w:r>
      <w:proofErr w:type="spellEnd"/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>memasukan</w:t>
      </w:r>
      <w:proofErr w:type="spellEnd"/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data – data yang </w:t>
      </w:r>
      <w:proofErr w:type="spellStart"/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>diperlukan</w:t>
      </w:r>
      <w:proofErr w:type="spellEnd"/>
      <w:r w:rsidRPr="00B75A68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B75A68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4E438752" wp14:editId="1CAD0F74">
            <wp:extent cx="6280785" cy="353123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A74B" w14:textId="7A78BA93" w:rsidR="00B75A68" w:rsidRDefault="00B75A68" w:rsidP="00B75A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7963F7C0" wp14:editId="5171DC52">
            <wp:simplePos x="0" y="0"/>
            <wp:positionH relativeFrom="column">
              <wp:posOffset>175260</wp:posOffset>
            </wp:positionH>
            <wp:positionV relativeFrom="paragraph">
              <wp:posOffset>3930650</wp:posOffset>
            </wp:positionV>
            <wp:extent cx="6280785" cy="3531235"/>
            <wp:effectExtent l="0" t="0" r="571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1DC14A4" wp14:editId="10AECFA6">
            <wp:simplePos x="0" y="0"/>
            <wp:positionH relativeFrom="column">
              <wp:posOffset>220980</wp:posOffset>
            </wp:positionH>
            <wp:positionV relativeFrom="paragraph">
              <wp:posOffset>0</wp:posOffset>
            </wp:positionV>
            <wp:extent cx="6280785" cy="3531235"/>
            <wp:effectExtent l="0" t="0" r="571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53551" w14:textId="75CAA715" w:rsidR="00B75A68" w:rsidRDefault="00B75A68" w:rsidP="00B75A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660EE32" w14:textId="2F9EF0B2" w:rsidR="00B75A68" w:rsidRDefault="00B75A68" w:rsidP="00B75A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7F84B227" w14:textId="20B38C0A" w:rsidR="00B75A68" w:rsidRDefault="00B75A68" w:rsidP="00B75A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175CEEB2" w14:textId="15123D90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lastRenderedPageBreak/>
        <w:t>Reference</w:t>
      </w:r>
    </w:p>
    <w:p w14:paraId="181DA48F" w14:textId="1016DB99" w:rsidR="002F11B8" w:rsidRDefault="0041524F" w:rsidP="002F11B8">
      <w:pPr>
        <w:pStyle w:val="ListParagraph"/>
        <w:numPr>
          <w:ilvl w:val="0"/>
          <w:numId w:val="21"/>
        </w:numPr>
        <w:spacing w:line="360" w:lineRule="auto"/>
      </w:pPr>
      <w:hyperlink r:id="rId21" w:history="1">
        <w:r w:rsidR="00347C24" w:rsidRPr="00096A10">
          <w:rPr>
            <w:rStyle w:val="Hyperlink"/>
          </w:rPr>
          <w:t>https://goat.com/</w:t>
        </w:r>
      </w:hyperlink>
      <w:r w:rsidR="00324F25">
        <w:rPr>
          <w:rStyle w:val="Hyperlink"/>
        </w:rPr>
        <w:t xml:space="preserve"> </w:t>
      </w:r>
    </w:p>
    <w:p w14:paraId="05A7E5EF" w14:textId="74D5177C" w:rsidR="00347C24" w:rsidRPr="00AA49CE" w:rsidRDefault="00324F25" w:rsidP="002F11B8">
      <w:pPr>
        <w:pStyle w:val="ListParagraph"/>
        <w:numPr>
          <w:ilvl w:val="0"/>
          <w:numId w:val="21"/>
        </w:numPr>
        <w:spacing w:line="360" w:lineRule="auto"/>
        <w:rPr>
          <w:lang w:val="id-ID"/>
        </w:rPr>
      </w:pPr>
      <w:r w:rsidRPr="00AA49CE">
        <w:rPr>
          <w:lang w:val="id-ID"/>
        </w:rPr>
        <w:t>Untuk pengambilan gambar</w:t>
      </w:r>
    </w:p>
    <w:p w14:paraId="707473ED" w14:textId="4A5E57EE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06460C66" w14:textId="5A051F24" w:rsidR="002F5E84" w:rsidRDefault="00347C24" w:rsidP="00A60661">
      <w:pPr>
        <w:pStyle w:val="ListParagraph"/>
        <w:numPr>
          <w:ilvl w:val="0"/>
          <w:numId w:val="22"/>
        </w:numPr>
        <w:spacing w:line="360" w:lineRule="auto"/>
      </w:pPr>
      <w:r>
        <w:t>2440105500</w:t>
      </w:r>
      <w:r w:rsidR="00A81038">
        <w:t xml:space="preserve"> – </w:t>
      </w:r>
      <w:r>
        <w:t>Brandon Nicolas Marlim</w:t>
      </w:r>
    </w:p>
    <w:p w14:paraId="4DC65843" w14:textId="44DFB052" w:rsidR="002F5E84" w:rsidRPr="00AA49CE" w:rsidRDefault="00347C24" w:rsidP="00A60661">
      <w:pPr>
        <w:pStyle w:val="ListParagraph"/>
        <w:numPr>
          <w:ilvl w:val="0"/>
          <w:numId w:val="22"/>
        </w:numPr>
        <w:spacing w:line="360" w:lineRule="auto"/>
        <w:rPr>
          <w:lang w:val="id-ID"/>
        </w:rPr>
      </w:pPr>
      <w:r>
        <w:t xml:space="preserve">2440110974 </w:t>
      </w:r>
      <w:r w:rsidR="002F5E84">
        <w:t xml:space="preserve">– </w:t>
      </w:r>
      <w:r w:rsidRPr="00AA49CE">
        <w:rPr>
          <w:lang w:val="id-ID"/>
        </w:rPr>
        <w:t>Daffa Rizq Fadhilah</w:t>
      </w:r>
    </w:p>
    <w:p w14:paraId="040070FD" w14:textId="33EC8C82" w:rsidR="002F5E84" w:rsidRDefault="00347C24" w:rsidP="00A60661">
      <w:pPr>
        <w:pStyle w:val="ListParagraph"/>
        <w:numPr>
          <w:ilvl w:val="0"/>
          <w:numId w:val="22"/>
        </w:numPr>
        <w:spacing w:line="360" w:lineRule="auto"/>
      </w:pPr>
      <w:r w:rsidRPr="00AA49CE">
        <w:rPr>
          <w:lang w:val="id-ID"/>
        </w:rPr>
        <w:t xml:space="preserve">2440104800 </w:t>
      </w:r>
      <w:r w:rsidR="002F5E84" w:rsidRPr="00AA49CE">
        <w:rPr>
          <w:lang w:val="id-ID"/>
        </w:rPr>
        <w:t xml:space="preserve">– </w:t>
      </w:r>
      <w:r w:rsidRPr="00AA49CE">
        <w:rPr>
          <w:lang w:val="id-ID"/>
        </w:rPr>
        <w:t>Jeremy Raymond Metekohy</w:t>
      </w:r>
    </w:p>
    <w:p w14:paraId="26DF70A3" w14:textId="29CC8285" w:rsidR="00842715" w:rsidRPr="00682E72" w:rsidRDefault="00842715" w:rsidP="00347C24">
      <w:pPr>
        <w:pStyle w:val="ListParagraph"/>
        <w:spacing w:line="360" w:lineRule="auto"/>
      </w:pPr>
    </w:p>
    <w:sectPr w:rsidR="00842715" w:rsidRPr="00682E72" w:rsidSect="00DF2179">
      <w:headerReference w:type="default" r:id="rId22"/>
      <w:footerReference w:type="default" r:id="rId23"/>
      <w:headerReference w:type="first" r:id="rId24"/>
      <w:footerReference w:type="first" r:id="rId25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26865" w14:textId="77777777" w:rsidR="0041524F" w:rsidRDefault="0041524F" w:rsidP="00273E4A">
      <w:r>
        <w:separator/>
      </w:r>
    </w:p>
  </w:endnote>
  <w:endnote w:type="continuationSeparator" w:id="0">
    <w:p w14:paraId="7B0261E7" w14:textId="77777777" w:rsidR="0041524F" w:rsidRDefault="0041524F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</w:t>
        </w:r>
        <w:r w:rsidR="005B66A9" w:rsidRPr="008B08C6">
          <w:rPr>
            <w:sz w:val="22"/>
            <w:szCs w:val="22"/>
            <w:lang w:val="id-ID"/>
          </w:rPr>
          <w:t xml:space="preserve">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B2EEE" w14:textId="77777777" w:rsidR="0041524F" w:rsidRDefault="0041524F" w:rsidP="00273E4A">
      <w:r>
        <w:separator/>
      </w:r>
    </w:p>
  </w:footnote>
  <w:footnote w:type="continuationSeparator" w:id="0">
    <w:p w14:paraId="1ECB0401" w14:textId="77777777" w:rsidR="0041524F" w:rsidRDefault="0041524F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 xml:space="preserve">ddmmyy/&lt;Initial&gt;/&lt;Subject </w:t>
    </w:r>
    <w:r w:rsidRPr="00876A58">
      <w:rPr>
        <w:b/>
        <w:sz w:val="20"/>
        <w:lang w:val="id-ID"/>
      </w:rPr>
      <w:t>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13"/>
  </w:num>
  <w:num w:numId="4">
    <w:abstractNumId w:val="11"/>
  </w:num>
  <w:num w:numId="5">
    <w:abstractNumId w:val="18"/>
  </w:num>
  <w:num w:numId="6">
    <w:abstractNumId w:val="12"/>
  </w:num>
  <w:num w:numId="7">
    <w:abstractNumId w:val="19"/>
  </w:num>
  <w:num w:numId="8">
    <w:abstractNumId w:val="0"/>
  </w:num>
  <w:num w:numId="9">
    <w:abstractNumId w:val="4"/>
  </w:num>
  <w:num w:numId="1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6"/>
  </w:num>
  <w:num w:numId="15">
    <w:abstractNumId w:val="3"/>
  </w:num>
  <w:num w:numId="16">
    <w:abstractNumId w:val="17"/>
  </w:num>
  <w:num w:numId="17">
    <w:abstractNumId w:val="1"/>
  </w:num>
  <w:num w:numId="18">
    <w:abstractNumId w:val="14"/>
  </w:num>
  <w:num w:numId="19">
    <w:abstractNumId w:val="5"/>
  </w:num>
  <w:num w:numId="20">
    <w:abstractNumId w:val="16"/>
  </w:num>
  <w:num w:numId="21">
    <w:abstractNumId w:val="9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901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A42E8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24F25"/>
    <w:rsid w:val="00332F14"/>
    <w:rsid w:val="003422D3"/>
    <w:rsid w:val="003432E6"/>
    <w:rsid w:val="003439D3"/>
    <w:rsid w:val="00347C24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1524F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16975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739EA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B7B77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A49CE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75A68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347C24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7C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oat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TotalTime>207</TotalTime>
  <Pages>8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BRANDON NICOLAS MARLIM</cp:lastModifiedBy>
  <cp:revision>343</cp:revision>
  <dcterms:created xsi:type="dcterms:W3CDTF">2017-10-20T05:51:00Z</dcterms:created>
  <dcterms:modified xsi:type="dcterms:W3CDTF">2021-06-18T09:20:00Z</dcterms:modified>
</cp:coreProperties>
</file>